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A2449" w14:textId="2C855BD2" w:rsidR="00B37714" w:rsidRDefault="00837514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CC751A8" wp14:editId="292CB25D">
                <wp:simplePos x="0" y="0"/>
                <wp:positionH relativeFrom="column">
                  <wp:posOffset>5149479</wp:posOffset>
                </wp:positionH>
                <wp:positionV relativeFrom="paragraph">
                  <wp:posOffset>-971303</wp:posOffset>
                </wp:positionV>
                <wp:extent cx="2001220" cy="1069393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220" cy="1069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E2E3E9" w14:textId="73AFD14A" w:rsidR="0079547D" w:rsidRPr="00837514" w:rsidRDefault="00837514" w:rsidP="00837514">
                            <w:pPr>
                              <w:pStyle w:val="Ttulo"/>
                              <w:ind w:right="-160"/>
                              <w:jc w:val="left"/>
                              <w:rPr>
                                <w:b w:val="0"/>
                                <w:color w:val="DFEBF5" w:themeColor="accent2" w:themeTint="33"/>
                                <w:sz w:val="144"/>
                                <w:szCs w:val="144"/>
                                <w:lang w:val="pt-BR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proofErr w:type="spellStart"/>
                            <w:r w:rsidRPr="00837514">
                              <w:rPr>
                                <w:b w:val="0"/>
                                <w:color w:val="DFEBF5" w:themeColor="accent2" w:themeTint="33"/>
                                <w:sz w:val="144"/>
                                <w:szCs w:val="144"/>
                                <w:lang w:val="pt-BR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Instalación</w:t>
                            </w:r>
                            <w:proofErr w:type="spellEnd"/>
                            <w:r w:rsidRPr="00837514">
                              <w:rPr>
                                <w:b w:val="0"/>
                                <w:color w:val="DFEBF5" w:themeColor="accent2" w:themeTint="33"/>
                                <w:sz w:val="144"/>
                                <w:szCs w:val="144"/>
                                <w:lang w:val="pt-BR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Windows 10</w:t>
                            </w:r>
                          </w:p>
                          <w:p w14:paraId="004E259C" w14:textId="77777777" w:rsidR="0079547D" w:rsidRPr="00AE4BC9" w:rsidRDefault="0079547D" w:rsidP="009003FE">
                            <w:pPr>
                              <w:ind w:right="-160"/>
                              <w:jc w:val="center"/>
                              <w:rPr>
                                <w:color w:val="DFEBF5" w:themeColor="accent2" w:themeTint="33"/>
                                <w:sz w:val="36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vert270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751A8" id="Rectangle 17" o:spid="_x0000_s1026" style="position:absolute;margin-left:405.45pt;margin-top:-76.5pt;width:157.6pt;height:842.0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" filled="f" stroked="f" strokeweight="2pt">
                <v:textbox style="layout-flow:vertical;mso-layout-flow-alt:bottom-to-top">
                  <w:txbxContent>
                    <w:p w14:paraId="29E2E3E9" w14:textId="73AFD14A" w:rsidR="0079547D" w:rsidRPr="00837514" w:rsidRDefault="00837514" w:rsidP="00837514">
                      <w:pPr>
                        <w:pStyle w:val="Ttulo"/>
                        <w:ind w:right="-160"/>
                        <w:jc w:val="left"/>
                        <w:rPr>
                          <w:b w:val="0"/>
                          <w:color w:val="DFEBF5" w:themeColor="accent2" w:themeTint="33"/>
                          <w:sz w:val="144"/>
                          <w:szCs w:val="144"/>
                          <w:lang w:val="pt-BR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  <w:proofErr w:type="spellStart"/>
                      <w:r w:rsidRPr="00837514">
                        <w:rPr>
                          <w:b w:val="0"/>
                          <w:color w:val="DFEBF5" w:themeColor="accent2" w:themeTint="33"/>
                          <w:sz w:val="144"/>
                          <w:szCs w:val="144"/>
                          <w:lang w:val="pt-BR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>Instalación</w:t>
                      </w:r>
                      <w:proofErr w:type="spellEnd"/>
                      <w:r w:rsidRPr="00837514">
                        <w:rPr>
                          <w:b w:val="0"/>
                          <w:color w:val="DFEBF5" w:themeColor="accent2" w:themeTint="33"/>
                          <w:sz w:val="144"/>
                          <w:szCs w:val="144"/>
                          <w:lang w:val="pt-BR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t xml:space="preserve"> Windows 10</w:t>
                      </w:r>
                    </w:p>
                    <w:p w14:paraId="004E259C" w14:textId="77777777" w:rsidR="0079547D" w:rsidRPr="00AE4BC9" w:rsidRDefault="0079547D" w:rsidP="009003FE">
                      <w:pPr>
                        <w:ind w:right="-160"/>
                        <w:jc w:val="center"/>
                        <w:rPr>
                          <w:color w:val="DFEBF5" w:themeColor="accent2" w:themeTint="33"/>
                          <w:sz w:val="36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E4BC9" w:rsidRPr="00AE4BC9">
        <w:rPr>
          <w:noProof/>
        </w:rPr>
        <w:drawing>
          <wp:anchor distT="0" distB="0" distL="114300" distR="114300" simplePos="0" relativeHeight="251678720" behindDoc="1" locked="0" layoutInCell="1" allowOverlap="1" wp14:anchorId="6311BF4B" wp14:editId="2798D18A">
            <wp:simplePos x="0" y="0"/>
            <wp:positionH relativeFrom="column">
              <wp:posOffset>-3695700</wp:posOffset>
            </wp:positionH>
            <wp:positionV relativeFrom="paragraph">
              <wp:posOffset>611505</wp:posOffset>
            </wp:positionV>
            <wp:extent cx="12089130" cy="6824980"/>
            <wp:effectExtent l="3175" t="0" r="0" b="0"/>
            <wp:wrapNone/>
            <wp:docPr id="9" name="Picture 9" descr="C:\Users\60034810\AppData\Local\Temp\wzef4f\8_colourful_backgrounds\colourful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0034810\AppData\Local\Temp\wzef4f\8_colourful_backgrounds\colourful-backgrou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5400000">
                      <a:off x="0" y="0"/>
                      <a:ext cx="1208913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EE433" w14:textId="77777777" w:rsidR="00AF1AB5" w:rsidRDefault="00AE4BC9" w:rsidP="006473F8">
      <w:pPr>
        <w:tabs>
          <w:tab w:val="right" w:pos="8505"/>
        </w:tabs>
      </w:pPr>
      <w:r w:rsidRPr="00AE4BC9">
        <w:rPr>
          <w:noProof/>
        </w:rPr>
        <w:drawing>
          <wp:anchor distT="0" distB="0" distL="114300" distR="114300" simplePos="0" relativeHeight="251680768" behindDoc="1" locked="0" layoutInCell="1" allowOverlap="1" wp14:anchorId="214F7D26" wp14:editId="0180E224">
            <wp:simplePos x="0" y="0"/>
            <wp:positionH relativeFrom="column">
              <wp:posOffset>3103989</wp:posOffset>
            </wp:positionH>
            <wp:positionV relativeFrom="paragraph">
              <wp:posOffset>300990</wp:posOffset>
            </wp:positionV>
            <wp:extent cx="12089130" cy="6824980"/>
            <wp:effectExtent l="3175" t="0" r="0" b="0"/>
            <wp:wrapNone/>
            <wp:docPr id="12" name="Picture 12" descr="C:\Users\60034810\AppData\Local\Temp\wzef4f\8_colourful_backgrounds\colourful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0034810\AppData\Local\Temp\wzef4f\8_colourful_backgrounds\colourful-backgrou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 rot="16200000" flipH="1">
                      <a:off x="0" y="0"/>
                      <a:ext cx="1208913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57701" w14:textId="77777777" w:rsidR="008510B9" w:rsidRPr="008510B9" w:rsidRDefault="008510B9" w:rsidP="002B382F">
      <w:pPr>
        <w:rPr>
          <w:lang w:val="pt-BR"/>
        </w:rPr>
      </w:pPr>
    </w:p>
    <w:p w14:paraId="62C35294" w14:textId="77777777" w:rsidR="0079547D" w:rsidRDefault="0079547D" w:rsidP="002B382F">
      <w:pPr>
        <w:rPr>
          <w:lang w:val="pt-BR"/>
        </w:rPr>
      </w:pPr>
    </w:p>
    <w:p w14:paraId="7A43E336" w14:textId="77777777" w:rsidR="002B382F" w:rsidRDefault="002B382F" w:rsidP="002B382F">
      <w:pPr>
        <w:rPr>
          <w:lang w:val="pt-BR"/>
        </w:rPr>
      </w:pPr>
    </w:p>
    <w:p w14:paraId="19707A97" w14:textId="77777777" w:rsidR="002B382F" w:rsidRDefault="002B382F" w:rsidP="002B382F">
      <w:pPr>
        <w:rPr>
          <w:lang w:val="pt-BR"/>
        </w:rPr>
      </w:pPr>
    </w:p>
    <w:p w14:paraId="0B1BC2F5" w14:textId="77777777" w:rsidR="0079547D" w:rsidRDefault="0079547D" w:rsidP="002B382F">
      <w:pPr>
        <w:rPr>
          <w:lang w:val="pt-BR"/>
        </w:rPr>
      </w:pPr>
    </w:p>
    <w:p w14:paraId="4312EB26" w14:textId="77777777" w:rsidR="000D0778" w:rsidRDefault="000D0778" w:rsidP="002B382F">
      <w:pPr>
        <w:rPr>
          <w:lang w:val="pt-BR"/>
        </w:rPr>
      </w:pPr>
    </w:p>
    <w:p w14:paraId="47D3E8D8" w14:textId="77777777" w:rsidR="00CB5639" w:rsidRDefault="00CB5639" w:rsidP="00CB5639">
      <w:pPr>
        <w:rPr>
          <w:lang w:val="pt-BR"/>
        </w:rPr>
      </w:pPr>
    </w:p>
    <w:p w14:paraId="279890B8" w14:textId="77777777" w:rsidR="002B382F" w:rsidRDefault="002B382F" w:rsidP="00CB5639">
      <w:pPr>
        <w:rPr>
          <w:lang w:val="pt-BR"/>
        </w:rPr>
      </w:pPr>
    </w:p>
    <w:p w14:paraId="22F4AC0D" w14:textId="69B6EAA1" w:rsidR="00B37714" w:rsidRDefault="00837514">
      <w:pPr>
        <w:rPr>
          <w:rFonts w:eastAsia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309434" wp14:editId="27470A13">
                <wp:simplePos x="0" y="0"/>
                <wp:positionH relativeFrom="column">
                  <wp:posOffset>1827530</wp:posOffset>
                </wp:positionH>
                <wp:positionV relativeFrom="paragraph">
                  <wp:posOffset>5895975</wp:posOffset>
                </wp:positionV>
                <wp:extent cx="7560310" cy="419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54025C" w14:textId="12DE1C8F" w:rsidR="004A2F68" w:rsidRPr="00837514" w:rsidRDefault="00550B05" w:rsidP="00837514">
                            <w:pPr>
                              <w:ind w:right="-160"/>
                              <w:rPr>
                                <w:rFonts w:asciiTheme="majorHAnsi" w:hAnsiTheme="majorHAnsi" w:cstheme="majorHAnsi"/>
                                <w:i/>
                                <w:color w:val="000000"/>
                                <w:spacing w:val="10"/>
                                <w:sz w:val="24"/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alpha w14:val="5000"/>
                                    </w14:srgbClr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cstheme="majorHAnsi"/>
                                  <w:i/>
                                  <w:color w:val="000000"/>
                                  <w:spacing w:val="10"/>
                                  <w:sz w:val="24"/>
                                  <w14:textOutline w14:w="6743" w14:cap="flat" w14:cmpd="sng" w14:algn="ctr">
                                    <w14:solidFill>
                                      <w14:schemeClr w14:val="accent1">
                                        <w14:alpha w14:val="93500"/>
                                        <w14:shade w14:val="25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000000">
                                        <w14:alpha w14:val="5000"/>
                                      </w14:srgbClr>
                                    </w14:solidFill>
                                  </w14:textFill>
                                </w:rPr>
                                <w:alias w:val="Author"/>
                                <w:tag w:val=""/>
                                <w:id w:val="-2137553155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37514" w:rsidRPr="00837514">
                                  <w:rPr>
                                    <w:rFonts w:asciiTheme="majorHAnsi" w:hAnsiTheme="majorHAnsi" w:cstheme="majorHAnsi"/>
                                    <w:i/>
                                    <w:color w:val="000000"/>
                                    <w:spacing w:val="10"/>
                                    <w:sz w:val="24"/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000000">
                                          <w14:alpha w14:val="5000"/>
                                        </w14:srgbClr>
                                      </w14:solidFill>
                                    </w14:textFill>
                                  </w:rPr>
                                  <w:t>Pablo Hormigo González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0943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143.9pt;margin-top:464.25pt;width:595.3pt;height:3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" filled="f" stroked="f" strokeweight=".5pt">
                <v:textbox>
                  <w:txbxContent>
                    <w:p w14:paraId="1A54025C" w14:textId="12DE1C8F" w:rsidR="004A2F68" w:rsidRPr="00837514" w:rsidRDefault="00550B05" w:rsidP="00837514">
                      <w:pPr>
                        <w:ind w:right="-160"/>
                        <w:rPr>
                          <w:rFonts w:asciiTheme="majorHAnsi" w:hAnsiTheme="majorHAnsi" w:cstheme="majorHAnsi"/>
                          <w:i/>
                          <w:color w:val="000000"/>
                          <w:spacing w:val="10"/>
                          <w:sz w:val="24"/>
                          <w14:textOutline w14:w="6743" w14:cap="flat" w14:cmpd="sng" w14:algn="ctr">
                            <w14:solidFill>
                              <w14:schemeClr w14:val="accent1">
                                <w14:alpha w14:val="93500"/>
                                <w14:shade w14:val="25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alpha w14:val="5000"/>
                              </w14:srgbClr>
                            </w14:solidFill>
                          </w14:textFill>
                        </w:rPr>
                      </w:pPr>
                      <w:sdt>
                        <w:sdtPr>
                          <w:rPr>
                            <w:rFonts w:asciiTheme="majorHAnsi" w:hAnsiTheme="majorHAnsi" w:cstheme="majorHAnsi"/>
                            <w:i/>
                            <w:color w:val="000000"/>
                            <w:spacing w:val="10"/>
                            <w:sz w:val="24"/>
                            <w14:textOutline w14:w="6743" w14:cap="flat" w14:cmpd="sng" w14:algn="ctr">
                              <w14:solidFill>
                                <w14:schemeClr w14:val="accent1">
                                  <w14:alpha w14:val="93500"/>
                                  <w14:shade w14:val="25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000000">
                                  <w14:alpha w14:val="5000"/>
                                </w14:srgbClr>
                              </w14:solidFill>
                            </w14:textFill>
                          </w:rPr>
                          <w:alias w:val="Author"/>
                          <w:tag w:val=""/>
                          <w:id w:val="-2137553155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837514" w:rsidRPr="00837514">
                            <w:rPr>
                              <w:rFonts w:asciiTheme="majorHAnsi" w:hAnsiTheme="majorHAnsi" w:cstheme="majorHAnsi"/>
                              <w:i/>
                              <w:color w:val="000000"/>
                              <w:spacing w:val="10"/>
                              <w:sz w:val="24"/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000000">
                                    <w14:alpha w14:val="5000"/>
                                  </w14:srgbClr>
                                </w14:solidFill>
                              </w14:textFill>
                            </w:rPr>
                            <w:t>Pablo Hormigo González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  <w:r w:rsidR="00AE4BC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702F8E" wp14:editId="0149BF37">
                <wp:simplePos x="0" y="0"/>
                <wp:positionH relativeFrom="column">
                  <wp:posOffset>2239645</wp:posOffset>
                </wp:positionH>
                <wp:positionV relativeFrom="paragraph">
                  <wp:posOffset>434908</wp:posOffset>
                </wp:positionV>
                <wp:extent cx="7560310" cy="53086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560310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1E5E9F" w:themeColor="accent3" w:themeShade="BF"/>
                                <w:spacing w:val="10"/>
                                <w:sz w:val="48"/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3">
                                      <w14:alpha w14:val="5000"/>
                                      <w14:lumMod w14:val="75000"/>
                                    </w14:schemeClr>
                                  </w14:solidFill>
                                </w14:textFill>
                              </w:rPr>
                              <w:alias w:val="Subject"/>
                              <w:tag w:val=""/>
                              <w:id w:val="-211095734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color w:val="1E5E9F" w:themeColor="accent3" w:themeShade="BF"/>
                                <w14:textFill>
                                  <w14:solidFill>
                                    <w14:schemeClr w14:val="accent3">
                                      <w14:alpha w14:val="5000"/>
                                      <w14:lumMod w14:val="75000"/>
                                    </w14:schemeClr>
                                  </w14:solidFill>
                                </w14:textFill>
                              </w:rPr>
                            </w:sdtEndPr>
                            <w:sdtContent>
                              <w:p w14:paraId="5A5F0529" w14:textId="2C56E7BB" w:rsidR="00455D82" w:rsidRPr="009003FE" w:rsidRDefault="00837514" w:rsidP="00AE4BC9">
                                <w:pPr>
                                  <w:ind w:right="-160"/>
                                  <w:jc w:val="right"/>
                                  <w:rPr>
                                    <w:rFonts w:asciiTheme="majorHAnsi" w:hAnsiTheme="majorHAnsi" w:cstheme="majorHAnsi"/>
                                    <w:color w:val="1E5E9F" w:themeColor="accent3" w:themeShade="BF"/>
                                    <w:spacing w:val="10"/>
                                    <w:sz w:val="48"/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3">
                                          <w14:alpha w14:val="5000"/>
                                          <w14:lumMod w14:val="75000"/>
                                        </w14:schemeClr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1E5E9F" w:themeColor="accent3" w:themeShade="BF"/>
                                    <w:spacing w:val="10"/>
                                    <w:sz w:val="48"/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accent3">
                                          <w14:alpha w14:val="5000"/>
                                          <w14:lumMod w14:val="75000"/>
                                        </w14:schemeClr>
                                      </w14:solidFill>
                                    </w14:textFill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02F8E" id="Text Box 6" o:spid="_x0000_s1028" type="#_x0000_t202" style="position:absolute;margin-left:176.35pt;margin-top:34.25pt;width:595.3pt;height:41.8pt;rotation:-9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" filled="f" stroked="f" strokeweight=".5pt">
                <v:textbox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1E5E9F" w:themeColor="accent3" w:themeShade="BF"/>
                          <w:spacing w:val="10"/>
                          <w:sz w:val="48"/>
                          <w14:textOutline w14:w="6743" w14:cap="flat" w14:cmpd="sng" w14:algn="ctr">
                            <w14:solidFill>
                              <w14:schemeClr w14:val="accent1">
                                <w14:alpha w14:val="93500"/>
                                <w14:shade w14:val="25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3">
                                <w14:alpha w14:val="5000"/>
                                <w14:lumMod w14:val="75000"/>
                              </w14:schemeClr>
                            </w14:solidFill>
                          </w14:textFill>
                        </w:rPr>
                        <w:alias w:val="Subject"/>
                        <w:tag w:val=""/>
                        <w:id w:val="-2110957340"/>
                        <w:showingPlcHdr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>
                        <w:rPr>
                          <w:color w:val="1E5E9F" w:themeColor="accent3" w:themeShade="BF"/>
                          <w14:textFill>
                            <w14:solidFill>
                              <w14:schemeClr w14:val="accent3">
                                <w14:alpha w14:val="5000"/>
                                <w14:lumMod w14:val="75000"/>
                              </w14:schemeClr>
                            </w14:solidFill>
                          </w14:textFill>
                        </w:rPr>
                      </w:sdtEndPr>
                      <w:sdtContent>
                        <w:p w14:paraId="5A5F0529" w14:textId="2C56E7BB" w:rsidR="00455D82" w:rsidRPr="009003FE" w:rsidRDefault="00837514" w:rsidP="00AE4BC9">
                          <w:pPr>
                            <w:ind w:right="-160"/>
                            <w:jc w:val="right"/>
                            <w:rPr>
                              <w:rFonts w:asciiTheme="majorHAnsi" w:hAnsiTheme="majorHAnsi" w:cstheme="majorHAnsi"/>
                              <w:color w:val="1E5E9F" w:themeColor="accent3" w:themeShade="BF"/>
                              <w:spacing w:val="10"/>
                              <w:sz w:val="48"/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3">
                                    <w14:alpha w14:val="5000"/>
                                    <w14:lumMod w14:val="75000"/>
                                  </w14:schemeClr>
                                </w14:solidFill>
                              </w14:textFill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1E5E9F" w:themeColor="accent3" w:themeShade="BF"/>
                              <w:spacing w:val="10"/>
                              <w:sz w:val="48"/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accent3">
                                    <w14:alpha w14:val="5000"/>
                                    <w14:lumMod w14:val="75000"/>
                                  </w14:schemeClr>
                                </w14:solidFill>
                              </w14:textFill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="009003F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F85924" wp14:editId="6580853B">
                <wp:simplePos x="0" y="0"/>
                <wp:positionH relativeFrom="column">
                  <wp:posOffset>-1072515</wp:posOffset>
                </wp:positionH>
                <wp:positionV relativeFrom="paragraph">
                  <wp:posOffset>6172902</wp:posOffset>
                </wp:positionV>
                <wp:extent cx="7560310" cy="4191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89130" w14:textId="106CC2B9" w:rsidR="002532BB" w:rsidRPr="009003FE" w:rsidRDefault="00837514" w:rsidP="00837514">
                            <w:pPr>
                              <w:tabs>
                                <w:tab w:val="left" w:pos="10915"/>
                              </w:tabs>
                              <w:ind w:right="-122"/>
                              <w:rPr>
                                <w:rFonts w:asciiTheme="majorHAnsi" w:hAnsiTheme="majorHAnsi" w:cstheme="majorHAnsi"/>
                                <w:b/>
                                <w:color w:val="A6A6A6" w:themeColor="background1" w:themeShade="A6"/>
                                <w:spacing w:val="10"/>
                                <w:sz w:val="32"/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5000"/>
                                      <w14:lumMod w14:val="6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A6A6A6" w:themeColor="background1" w:themeShade="A6"/>
                                <w:spacing w:val="10"/>
                                <w:sz w:val="32"/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1">
                                      <w14:alpha w14:val="5000"/>
                                      <w14:lumMod w14:val="65000"/>
                                    </w14:schemeClr>
                                  </w14:solidFill>
                                </w14:textFill>
                              </w:rPr>
                              <w:t xml:space="preserve">                                                             </w:t>
                            </w:r>
                            <w:r w:rsidRPr="00837514">
                              <w:rPr>
                                <w:rFonts w:asciiTheme="majorHAnsi" w:hAnsiTheme="majorHAnsi" w:cstheme="majorHAnsi"/>
                                <w:b/>
                                <w:color w:val="000000"/>
                                <w:spacing w:val="10"/>
                                <w:sz w:val="32"/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000000">
                                      <w14:alpha w14:val="5000"/>
                                    </w14:srgbClr>
                                  </w14:solidFill>
                                </w14:textFill>
                              </w:rPr>
                              <w:t xml:space="preserve"> DA1D1E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85924" id="Text Box 8" o:spid="_x0000_s1029" type="#_x0000_t202" style="position:absolute;margin-left:-84.45pt;margin-top:486.05pt;width:595.3pt;height:3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" filled="f" stroked="f" strokeweight=".5pt">
                <v:textbox>
                  <w:txbxContent>
                    <w:p w14:paraId="10C89130" w14:textId="106CC2B9" w:rsidR="002532BB" w:rsidRPr="009003FE" w:rsidRDefault="00837514" w:rsidP="00837514">
                      <w:pPr>
                        <w:tabs>
                          <w:tab w:val="left" w:pos="10915"/>
                        </w:tabs>
                        <w:ind w:right="-122"/>
                        <w:rPr>
                          <w:rFonts w:asciiTheme="majorHAnsi" w:hAnsiTheme="majorHAnsi" w:cstheme="majorHAnsi"/>
                          <w:b/>
                          <w:color w:val="A6A6A6" w:themeColor="background1" w:themeShade="A6"/>
                          <w:spacing w:val="10"/>
                          <w:sz w:val="32"/>
                          <w14:textOutline w14:w="6743" w14:cap="flat" w14:cmpd="sng" w14:algn="ctr">
                            <w14:solidFill>
                              <w14:schemeClr w14:val="accent1">
                                <w14:alpha w14:val="93500"/>
                                <w14:shade w14:val="25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>
                                <w14:alpha w14:val="5000"/>
                                <w14:lumMod w14:val="6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A6A6A6" w:themeColor="background1" w:themeShade="A6"/>
                          <w:spacing w:val="10"/>
                          <w:sz w:val="32"/>
                          <w14:textOutline w14:w="6743" w14:cap="flat" w14:cmpd="sng" w14:algn="ctr">
                            <w14:solidFill>
                              <w14:schemeClr w14:val="accent1">
                                <w14:alpha w14:val="93500"/>
                                <w14:shade w14:val="25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1">
                                <w14:alpha w14:val="5000"/>
                                <w14:lumMod w14:val="65000"/>
                              </w14:schemeClr>
                            </w14:solidFill>
                          </w14:textFill>
                        </w:rPr>
                        <w:t xml:space="preserve">                                                             </w:t>
                      </w:r>
                      <w:r w:rsidRPr="00837514">
                        <w:rPr>
                          <w:rFonts w:asciiTheme="majorHAnsi" w:hAnsiTheme="majorHAnsi" w:cstheme="majorHAnsi"/>
                          <w:b/>
                          <w:color w:val="000000"/>
                          <w:spacing w:val="10"/>
                          <w:sz w:val="32"/>
                          <w14:textOutline w14:w="6743" w14:cap="flat" w14:cmpd="sng" w14:algn="ctr">
                            <w14:solidFill>
                              <w14:schemeClr w14:val="accent1">
                                <w14:alpha w14:val="93500"/>
                                <w14:shade w14:val="25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000000">
                                <w14:alpha w14:val="5000"/>
                              </w14:srgbClr>
                            </w14:solidFill>
                          </w14:textFill>
                        </w:rPr>
                        <w:t xml:space="preserve"> DA1D1E</w:t>
                      </w:r>
                    </w:p>
                  </w:txbxContent>
                </v:textbox>
              </v:shape>
            </w:pict>
          </mc:Fallback>
        </mc:AlternateContent>
      </w:r>
      <w:r w:rsidR="00B37714">
        <w:rPr>
          <w:rFonts w:eastAsiaTheme="minorHAnsi"/>
          <w:b/>
          <w:bCs/>
        </w:rPr>
        <w:br w:type="page"/>
      </w:r>
    </w:p>
    <w:p w14:paraId="1F7933F5" w14:textId="77777777" w:rsidR="009003FE" w:rsidRDefault="00CD5169" w:rsidP="002B382F">
      <w:r w:rsidRPr="002B382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840965" wp14:editId="7A691CD0">
                <wp:simplePos x="0" y="0"/>
                <wp:positionH relativeFrom="column">
                  <wp:posOffset>-791377</wp:posOffset>
                </wp:positionH>
                <wp:positionV relativeFrom="paragraph">
                  <wp:posOffset>369637</wp:posOffset>
                </wp:positionV>
                <wp:extent cx="7235357" cy="153543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357" cy="153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629DD1" w:themeColor="accent2"/>
                                <w:sz w:val="160"/>
                                <w:lang w:val="pt-BR"/>
                              </w:rPr>
                              <w:alias w:val="Título"/>
                              <w:id w:val="-18100094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646DE7A" w14:textId="69DFF264" w:rsidR="00CD5169" w:rsidRPr="00CD5169" w:rsidRDefault="00BD12CD" w:rsidP="00CD5169">
                                <w:pPr>
                                  <w:spacing w:after="300"/>
                                  <w:ind w:right="-235"/>
                                  <w:contextualSpacing/>
                                  <w:jc w:val="center"/>
                                  <w:rPr>
                                    <w:rFonts w:asciiTheme="majorHAnsi" w:hAnsiTheme="majorHAnsi" w:cstheme="majorHAnsi"/>
                                    <w:color w:val="629DD1" w:themeColor="accent2"/>
                                    <w:sz w:val="160"/>
                                    <w:lang w:val="pt-BR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olor w:val="629DD1" w:themeColor="accent2"/>
                                    <w:sz w:val="160"/>
                                  </w:rPr>
                                  <w:t>ÍNDICE</w:t>
                                </w:r>
                              </w:p>
                            </w:sdtContent>
                          </w:sdt>
                          <w:p w14:paraId="77D1E321" w14:textId="77777777" w:rsidR="00CD5169" w:rsidRPr="009003FE" w:rsidRDefault="00CD5169" w:rsidP="00CD5169">
                            <w:pPr>
                              <w:ind w:right="-235"/>
                              <w:jc w:val="center"/>
                              <w:rPr>
                                <w:rFonts w:asciiTheme="majorHAnsi" w:hAnsiTheme="majorHAnsi" w:cstheme="majorHAnsi"/>
                                <w:color w:val="7F8FA9" w:themeColor="accent4"/>
                                <w:sz w:val="28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40965" id="Rectangle 32" o:spid="_x0000_s1030" style="position:absolute;margin-left:-62.3pt;margin-top:29.1pt;width:569.7pt;height:120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" filled="f" stroked="f" strokeweight="2pt">
                <v:textbox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629DD1" w:themeColor="accent2"/>
                          <w:sz w:val="160"/>
                          <w:lang w:val="pt-BR"/>
                        </w:rPr>
                        <w:alias w:val="Título"/>
                        <w:id w:val="-1810009415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5646DE7A" w14:textId="69DFF264" w:rsidR="00CD5169" w:rsidRPr="00CD5169" w:rsidRDefault="00BD12CD" w:rsidP="00CD5169">
                          <w:pPr>
                            <w:spacing w:after="300"/>
                            <w:ind w:right="-235"/>
                            <w:contextualSpacing/>
                            <w:jc w:val="center"/>
                            <w:rPr>
                              <w:rFonts w:asciiTheme="majorHAnsi" w:hAnsiTheme="majorHAnsi" w:cstheme="majorHAnsi"/>
                              <w:color w:val="629DD1" w:themeColor="accent2"/>
                              <w:sz w:val="160"/>
                              <w:lang w:val="pt-BR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olor w:val="629DD1" w:themeColor="accent2"/>
                              <w:sz w:val="160"/>
                            </w:rPr>
                            <w:t>ÍNDICE</w:t>
                          </w:r>
                        </w:p>
                      </w:sdtContent>
                    </w:sdt>
                    <w:p w14:paraId="77D1E321" w14:textId="77777777" w:rsidR="00CD5169" w:rsidRPr="009003FE" w:rsidRDefault="00CD5169" w:rsidP="00CD5169">
                      <w:pPr>
                        <w:ind w:right="-235"/>
                        <w:jc w:val="center"/>
                        <w:rPr>
                          <w:rFonts w:asciiTheme="majorHAnsi" w:hAnsiTheme="majorHAnsi" w:cstheme="majorHAnsi"/>
                          <w:color w:val="7F8FA9" w:themeColor="accent4"/>
                          <w:sz w:val="28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reflection w14:blurRad="6350" w14:stA="50000" w14:stPos="0" w14:endA="300" w14:endPos="50000" w14:dist="60007" w14:dir="5400000" w14:fadeDir="5400000" w14:sx="100000" w14:sy="-100000" w14:kx="0" w14:ky="0" w14:algn="b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7CB118D" w14:textId="77777777" w:rsidR="002B382F" w:rsidRDefault="002B382F" w:rsidP="002B382F"/>
    <w:p w14:paraId="146D1602" w14:textId="77777777" w:rsidR="002B382F" w:rsidRDefault="002B382F" w:rsidP="002B382F"/>
    <w:p w14:paraId="37F1FEA7" w14:textId="77777777" w:rsidR="002B382F" w:rsidRDefault="002B382F" w:rsidP="002B382F"/>
    <w:p w14:paraId="59C321C9" w14:textId="77777777" w:rsidR="002B382F" w:rsidRDefault="002B382F" w:rsidP="002B382F"/>
    <w:p w14:paraId="751CFEEC" w14:textId="13E2BFD9" w:rsidR="00B37714" w:rsidRDefault="00B37714" w:rsidP="00BD12CD">
      <w:pPr>
        <w:pStyle w:val="Ttulo1"/>
        <w:rPr>
          <w:lang w:val="pt-B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037166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746C977F" w14:textId="77777777" w:rsidR="00B37714" w:rsidRPr="00FE319B" w:rsidRDefault="00B37714" w:rsidP="00B37714">
          <w:pPr>
            <w:pStyle w:val="TtuloTDC"/>
            <w:rPr>
              <w:lang w:val="pt-BR"/>
            </w:rPr>
          </w:pPr>
          <w:r w:rsidRPr="00FE319B">
            <w:rPr>
              <w:lang w:val="pt-BR"/>
            </w:rPr>
            <w:t>Contenido</w:t>
          </w:r>
        </w:p>
        <w:p w14:paraId="04FCD568" w14:textId="484D3DE2" w:rsidR="009003FE" w:rsidRDefault="00B37714" w:rsidP="00BD12CD">
          <w:pPr>
            <w:pStyle w:val="TDC1"/>
            <w:numPr>
              <w:ilvl w:val="0"/>
              <w:numId w:val="2"/>
            </w:numPr>
            <w:tabs>
              <w:tab w:val="right" w:leader="dot" w:pos="849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41157" w:history="1">
            <w:r w:rsidR="00BD12CD">
              <w:rPr>
                <w:rStyle w:val="Hipervnculo"/>
                <w:noProof/>
                <w:lang w:val="pt-BR"/>
              </w:rPr>
              <w:t>Configuración Inicial</w:t>
            </w:r>
            <w:r w:rsidR="009003FE">
              <w:rPr>
                <w:noProof/>
                <w:webHidden/>
              </w:rPr>
              <w:tab/>
            </w:r>
            <w:r w:rsidR="00F96EAD">
              <w:rPr>
                <w:noProof/>
                <w:webHidden/>
              </w:rPr>
              <w:fldChar w:fldCharType="begin"/>
            </w:r>
            <w:r w:rsidR="00F96EAD">
              <w:rPr>
                <w:noProof/>
                <w:webHidden/>
              </w:rPr>
              <w:instrText xml:space="preserve"> = 3 \* MERGEFORMAT </w:instrText>
            </w:r>
            <w:r w:rsidR="00F96EAD">
              <w:rPr>
                <w:noProof/>
                <w:webHidden/>
              </w:rPr>
              <w:fldChar w:fldCharType="separate"/>
            </w:r>
            <w:r w:rsidR="00F96EAD">
              <w:rPr>
                <w:noProof/>
                <w:webHidden/>
              </w:rPr>
              <w:t>3</w:t>
            </w:r>
            <w:r w:rsidR="00F96EAD">
              <w:rPr>
                <w:noProof/>
                <w:webHidden/>
              </w:rPr>
              <w:fldChar w:fldCharType="end"/>
            </w:r>
          </w:hyperlink>
        </w:p>
        <w:p w14:paraId="7293AA67" w14:textId="74917228" w:rsidR="009003FE" w:rsidRDefault="00F96EAD" w:rsidP="00BD12CD">
          <w:pPr>
            <w:pStyle w:val="TDC2"/>
            <w:numPr>
              <w:ilvl w:val="0"/>
              <w:numId w:val="2"/>
            </w:numPr>
            <w:tabs>
              <w:tab w:val="right" w:leader="dot" w:pos="8495"/>
            </w:tabs>
            <w:rPr>
              <w:noProof/>
            </w:rPr>
          </w:pPr>
          <w:r>
            <w:rPr>
              <w:noProof/>
            </w:rPr>
            <w:t>Clave del producto</w:t>
          </w:r>
          <w:hyperlink w:anchor="_Toc450141158" w:history="1">
            <w:r w:rsidR="00900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= 4 \* MERGEFORMAT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D3764" w14:textId="6644B349" w:rsidR="009003FE" w:rsidRDefault="00F96EAD" w:rsidP="00F96EAD">
          <w:pPr>
            <w:pStyle w:val="TDC3"/>
            <w:numPr>
              <w:ilvl w:val="0"/>
              <w:numId w:val="2"/>
            </w:numPr>
            <w:tabs>
              <w:tab w:val="right" w:leader="dot" w:pos="8495"/>
            </w:tabs>
            <w:rPr>
              <w:noProof/>
            </w:rPr>
          </w:pPr>
          <w:r>
            <w:rPr>
              <w:noProof/>
            </w:rPr>
            <w:t>Términos de licencias</w:t>
          </w:r>
          <w:hyperlink w:anchor="_Toc450141159" w:history="1">
            <w:r w:rsidR="009003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= 5 \* MERGEFORMAT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60DA1" w14:textId="0A68EE88" w:rsidR="00BD12CD" w:rsidRDefault="00F96EAD" w:rsidP="00F96EAD">
          <w:pPr>
            <w:pStyle w:val="TDC3"/>
            <w:numPr>
              <w:ilvl w:val="0"/>
              <w:numId w:val="2"/>
            </w:numPr>
            <w:tabs>
              <w:tab w:val="right" w:leader="dot" w:pos="8495"/>
            </w:tabs>
            <w:rPr>
              <w:noProof/>
            </w:rPr>
          </w:pPr>
          <w:r>
            <w:rPr>
              <w:noProof/>
            </w:rPr>
            <w:t xml:space="preserve">Tipos de instalación </w:t>
          </w:r>
          <w:hyperlink w:anchor="_Toc450141159" w:history="1">
            <w:r w:rsidR="00BD12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= 6 \* MERGEFORMAT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B07A" w14:textId="41A3E752" w:rsidR="00BD12CD" w:rsidRDefault="00F96EAD" w:rsidP="00F96EAD">
          <w:pPr>
            <w:pStyle w:val="TDC3"/>
            <w:numPr>
              <w:ilvl w:val="0"/>
              <w:numId w:val="2"/>
            </w:numPr>
            <w:tabs>
              <w:tab w:val="right" w:leader="dot" w:pos="8495"/>
            </w:tabs>
            <w:rPr>
              <w:noProof/>
            </w:rPr>
          </w:pPr>
          <w:r>
            <w:rPr>
              <w:noProof/>
            </w:rPr>
            <w:t xml:space="preserve">Ubicación de la instalación </w:t>
          </w:r>
          <w:hyperlink w:anchor="_Toc450141159" w:history="1">
            <w:r w:rsidR="00BD12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= 7 \* MERGEFORMAT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0341A" w14:textId="42CBE7D9" w:rsidR="00BD12CD" w:rsidRDefault="00F96EAD" w:rsidP="00F96EAD">
          <w:pPr>
            <w:pStyle w:val="TDC3"/>
            <w:numPr>
              <w:ilvl w:val="0"/>
              <w:numId w:val="2"/>
            </w:numPr>
            <w:tabs>
              <w:tab w:val="right" w:leader="dot" w:pos="8495"/>
            </w:tabs>
            <w:rPr>
              <w:noProof/>
            </w:rPr>
          </w:pPr>
          <w:r>
            <w:rPr>
              <w:noProof/>
            </w:rPr>
            <w:t xml:space="preserve">Configuración inicial tras instalar Windows 10 </w:t>
          </w:r>
          <w:hyperlink w:anchor="_Toc450141159" w:history="1">
            <w:r w:rsidR="00BD12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= 8 \* MERGEFORMAT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BA5FB" w14:textId="39C91715" w:rsidR="00BD12CD" w:rsidRDefault="00F96EAD" w:rsidP="00F96EAD">
          <w:pPr>
            <w:pStyle w:val="TDC3"/>
            <w:numPr>
              <w:ilvl w:val="0"/>
              <w:numId w:val="2"/>
            </w:numPr>
            <w:tabs>
              <w:tab w:val="right" w:leader="dot" w:pos="8495"/>
            </w:tabs>
            <w:rPr>
              <w:noProof/>
            </w:rPr>
          </w:pPr>
          <w:r>
            <w:rPr>
              <w:noProof/>
            </w:rPr>
            <w:t xml:space="preserve">Como conectarse </w:t>
          </w:r>
          <w:hyperlink w:anchor="_Toc450141159" w:history="1">
            <w:r w:rsidR="00BD12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= 9 \* MERGEFORMAT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B7489" w14:textId="30C4D382" w:rsidR="00BD12CD" w:rsidRDefault="00F96EAD" w:rsidP="00F96EAD">
          <w:pPr>
            <w:pStyle w:val="TDC3"/>
            <w:numPr>
              <w:ilvl w:val="0"/>
              <w:numId w:val="2"/>
            </w:numPr>
            <w:tabs>
              <w:tab w:val="right" w:leader="dot" w:pos="8495"/>
            </w:tabs>
            <w:rPr>
              <w:noProof/>
            </w:rPr>
          </w:pPr>
          <w:r>
            <w:rPr>
              <w:noProof/>
            </w:rPr>
            <w:t xml:space="preserve">Crear una cuenta </w:t>
          </w:r>
          <w:hyperlink w:anchor="_Toc450141159" w:history="1">
            <w:r w:rsidR="00BD12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= 10 \* MERGEFORMAT </w:instrText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5D3AA" w14:textId="77777777" w:rsidR="00BD12CD" w:rsidRPr="00BD12CD" w:rsidRDefault="00BD12CD" w:rsidP="00BD12CD">
          <w:pPr>
            <w:rPr>
              <w:noProof/>
            </w:rPr>
          </w:pPr>
        </w:p>
        <w:p w14:paraId="7BCFBBFF" w14:textId="2B768300" w:rsidR="00B64F30" w:rsidRPr="00B64F30" w:rsidRDefault="00B64F30" w:rsidP="00B64F30">
          <w:pPr>
            <w:rPr>
              <w:noProof/>
            </w:rPr>
          </w:pPr>
        </w:p>
        <w:p w14:paraId="37062A2E" w14:textId="4BA529DD" w:rsidR="00BD12CD" w:rsidRDefault="00B37714" w:rsidP="00B37714">
          <w:pPr>
            <w:spacing w:after="0" w:line="240" w:lineRule="auto"/>
          </w:pPr>
          <w:r>
            <w:fldChar w:fldCharType="end"/>
          </w:r>
        </w:p>
        <w:p w14:paraId="7E42C879" w14:textId="7CE6A2F2" w:rsidR="00B37714" w:rsidRDefault="00550B05" w:rsidP="00B37714">
          <w:pPr>
            <w:spacing w:after="0" w:line="240" w:lineRule="auto"/>
          </w:pPr>
        </w:p>
      </w:sdtContent>
    </w:sdt>
    <w:p w14:paraId="7688F0D3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058809A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FB0E59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5BE0F8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B86BDD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0475F9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375EED6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BA230F9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86B320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826A58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F10416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DC2C93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FDDE95" w14:textId="77777777" w:rsidR="00BD12CD" w:rsidRDefault="00BD12CD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E548B5" w14:textId="4D4E6177" w:rsidR="00837514" w:rsidRDefault="00837514" w:rsidP="00B37714">
      <w:pPr>
        <w:spacing w:after="0"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553C8">
        <w:rPr>
          <w:rFonts w:ascii="Times New Roman" w:hAnsi="Times New Roman" w:cs="Times New Roman"/>
          <w:sz w:val="28"/>
          <w:szCs w:val="28"/>
        </w:rPr>
        <w:lastRenderedPageBreak/>
        <w:t xml:space="preserve">En esta guía vamos a seguir paso a paso la instalación de un sistema operativo Windows 10, para ello lo vamos a hacer sobre una máquina virtual con un archivo ISO y el programa </w:t>
      </w:r>
      <w:r w:rsidRPr="006553C8">
        <w:rPr>
          <w:rFonts w:ascii="Times New Roman" w:hAnsi="Times New Roman" w:cs="Times New Roman"/>
          <w:i/>
          <w:iCs/>
          <w:sz w:val="28"/>
          <w:szCs w:val="28"/>
        </w:rPr>
        <w:t xml:space="preserve">Oracle VM VirtualBox. </w:t>
      </w:r>
    </w:p>
    <w:p w14:paraId="4162F691" w14:textId="77777777" w:rsidR="006553C8" w:rsidRPr="006553C8" w:rsidRDefault="006553C8" w:rsidP="00B377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A8B480" w14:textId="0EA347EB" w:rsidR="006553C8" w:rsidRDefault="006553C8" w:rsidP="006553C8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553C8">
        <w:rPr>
          <w:rFonts w:ascii="Times New Roman" w:hAnsi="Times New Roman" w:cs="Times New Roman"/>
          <w:b/>
          <w:bCs/>
          <w:sz w:val="28"/>
          <w:szCs w:val="28"/>
        </w:rPr>
        <w:t>Configuración Inicial</w:t>
      </w:r>
    </w:p>
    <w:p w14:paraId="7395CF64" w14:textId="482CAB1F" w:rsidR="006553C8" w:rsidRPr="006553C8" w:rsidRDefault="006553C8" w:rsidP="006553C8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7082D" wp14:editId="4E01972E">
            <wp:extent cx="3902075" cy="2902354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878" cy="292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E583" w14:textId="7220F855" w:rsidR="006553C8" w:rsidRDefault="006553C8" w:rsidP="006553C8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esta primera pantalla nos encontramos con el selector de idioma, formato de hora y fecha y moneda y teclado o método de entrada. </w:t>
      </w:r>
    </w:p>
    <w:p w14:paraId="75E3C532" w14:textId="45F7A0E4" w:rsidR="006553C8" w:rsidRDefault="006553C8" w:rsidP="006553C8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Seleccionamos el idioma que más nos convenga, en nuestro caso seleccionamos español. En el caso del teclado es importante, ya que si no el carácter ‘ñ’ no será válido o no vendrá incluido en el teclado.</w:t>
      </w:r>
    </w:p>
    <w:p w14:paraId="47E41E00" w14:textId="77777777" w:rsidR="006553C8" w:rsidRDefault="006553C8" w:rsidP="006553C8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7A32E7" w14:textId="293A8B1D" w:rsidR="006553C8" w:rsidRPr="006553C8" w:rsidRDefault="006553C8" w:rsidP="006553C8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Pulsamos en siguiente y nos aparecerá la siguiente pantalla: </w:t>
      </w:r>
    </w:p>
    <w:p w14:paraId="2A1DD969" w14:textId="0E62122D" w:rsidR="006553C8" w:rsidRDefault="006553C8" w:rsidP="006553C8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600A6F" wp14:editId="01749B9F">
            <wp:extent cx="3902149" cy="2906080"/>
            <wp:effectExtent l="0" t="0" r="317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862" cy="291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0613" w14:textId="488CFE00" w:rsidR="006553C8" w:rsidRDefault="006553C8" w:rsidP="006553C8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Clickamos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 instalar ahora y procederemos al siguiente paso.</w:t>
      </w:r>
    </w:p>
    <w:p w14:paraId="21ABEECB" w14:textId="77777777" w:rsidR="00B64F30" w:rsidRDefault="00B64F30" w:rsidP="00B64F30">
      <w:pPr>
        <w:pStyle w:val="Prrafodelista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9265B" w14:textId="4DE69340" w:rsidR="006553C8" w:rsidRDefault="00B64F30" w:rsidP="006553C8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64F30">
        <w:rPr>
          <w:rFonts w:ascii="Times New Roman" w:hAnsi="Times New Roman" w:cs="Times New Roman"/>
          <w:b/>
          <w:bCs/>
          <w:sz w:val="28"/>
          <w:szCs w:val="28"/>
        </w:rPr>
        <w:lastRenderedPageBreak/>
        <w:t>Clave del producto</w:t>
      </w:r>
    </w:p>
    <w:p w14:paraId="27DA0BAE" w14:textId="6C15A1A3" w:rsidR="00B64F30" w:rsidRPr="00B64F30" w:rsidRDefault="00B64F30" w:rsidP="00B64F30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6E639" wp14:editId="4FC09213">
            <wp:extent cx="5039832" cy="3757504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435" cy="376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597D" w14:textId="6BE5D2EF" w:rsidR="00B64F30" w:rsidRDefault="00B64F30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esta nueva pantalla nos pedirá la clave del producto para activar nuestro Windows, podemos omitir este paso, pero nuestro sistema operativo tendrá ciertas limitaciones a la hora de personalizar la pantalla. </w:t>
      </w:r>
    </w:p>
    <w:p w14:paraId="6E37F56C" w14:textId="42603A79" w:rsidR="00B64F30" w:rsidRDefault="00B64F30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Microsoft ya no exige tener una licencia para utilizar Windows 10, y si se </w:t>
      </w:r>
      <w:r w:rsidR="003513A4">
        <w:rPr>
          <w:rFonts w:ascii="Times New Roman" w:hAnsi="Times New Roman" w:cs="Times New Roman"/>
          <w:sz w:val="28"/>
          <w:szCs w:val="28"/>
        </w:rPr>
        <w:t>tiene,</w:t>
      </w:r>
      <w:r>
        <w:rPr>
          <w:rFonts w:ascii="Times New Roman" w:hAnsi="Times New Roman" w:cs="Times New Roman"/>
          <w:sz w:val="28"/>
          <w:szCs w:val="28"/>
        </w:rPr>
        <w:t xml:space="preserve"> pero no se desea introducir en este punto también te permite la opción de introducirla más tarde. Nosotros omitiremos este paso</w:t>
      </w:r>
      <w:r w:rsidR="003513A4">
        <w:rPr>
          <w:rFonts w:ascii="Times New Roman" w:hAnsi="Times New Roman" w:cs="Times New Roman"/>
          <w:sz w:val="28"/>
          <w:szCs w:val="28"/>
        </w:rPr>
        <w:t>.</w:t>
      </w:r>
    </w:p>
    <w:p w14:paraId="00B01A3D" w14:textId="7EEB474F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231BA7E6" w14:textId="7704EDDB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1325D975" w14:textId="2E140A63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51DF4A3C" w14:textId="7E2FCA91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0A7B16AA" w14:textId="2F212025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24DB019C" w14:textId="00D9932B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35EF95C3" w14:textId="43513C12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1E7A68DD" w14:textId="5915B675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31058DFB" w14:textId="3D24AA1B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429E9212" w14:textId="58568239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09CE9BB4" w14:textId="5637F772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3C1CACF3" w14:textId="3323CCA1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7F6E1AF8" w14:textId="3E0D9E2B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2B79BE0D" w14:textId="787CB7CF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63A47E27" w14:textId="3888850C" w:rsidR="003513A4" w:rsidRDefault="003513A4" w:rsidP="00B64F30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6864DFE5" w14:textId="0D09B8CC" w:rsidR="003513A4" w:rsidRPr="003513A4" w:rsidRDefault="003513A4" w:rsidP="003513A4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13A4">
        <w:rPr>
          <w:rFonts w:ascii="Times New Roman" w:hAnsi="Times New Roman" w:cs="Times New Roman"/>
          <w:b/>
          <w:bCs/>
          <w:sz w:val="28"/>
          <w:szCs w:val="28"/>
        </w:rPr>
        <w:lastRenderedPageBreak/>
        <w:t>Términos de licencia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9032B00" w14:textId="450CE661" w:rsidR="003513A4" w:rsidRP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EEF1AE" wp14:editId="7912D46F">
            <wp:extent cx="5400675" cy="400431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2748" w14:textId="035BF449" w:rsidR="006553C8" w:rsidRDefault="003513A4" w:rsidP="003513A4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  <w:r w:rsidRPr="003513A4">
        <w:rPr>
          <w:rFonts w:ascii="Times New Roman" w:hAnsi="Times New Roman" w:cs="Times New Roman"/>
          <w:sz w:val="28"/>
          <w:szCs w:val="28"/>
        </w:rPr>
        <w:t xml:space="preserve">En esta pantalla, se nos indica los </w:t>
      </w:r>
      <w:r w:rsidRPr="003513A4">
        <w:rPr>
          <w:rFonts w:ascii="Times New Roman" w:hAnsi="Times New Roman" w:cs="Times New Roman"/>
          <w:i/>
          <w:iCs/>
          <w:sz w:val="28"/>
          <w:szCs w:val="28"/>
        </w:rPr>
        <w:t>Términos de Licencias</w:t>
      </w:r>
      <w:r>
        <w:rPr>
          <w:rFonts w:ascii="Times New Roman" w:hAnsi="Times New Roman" w:cs="Times New Roman"/>
          <w:sz w:val="28"/>
          <w:szCs w:val="28"/>
        </w:rPr>
        <w:t xml:space="preserve">, que son aquellas condiciones que Windows nos pondrá si decidimos instalar su sistema operativo, como por ejemplo la recopilación de datos. Aceptamos los términos y pulsamos siguiente. </w:t>
      </w:r>
    </w:p>
    <w:p w14:paraId="79B73C4E" w14:textId="0591677D" w:rsidR="003513A4" w:rsidRDefault="003513A4" w:rsidP="003513A4">
      <w:pPr>
        <w:spacing w:after="0" w:line="240" w:lineRule="auto"/>
        <w:ind w:left="705"/>
        <w:rPr>
          <w:rFonts w:ascii="Times New Roman" w:hAnsi="Times New Roman" w:cs="Times New Roman"/>
          <w:sz w:val="28"/>
          <w:szCs w:val="28"/>
        </w:rPr>
      </w:pPr>
    </w:p>
    <w:p w14:paraId="363BD04C" w14:textId="32A6532A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D12FBC" w14:textId="4120FFB3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FE414B" w14:textId="1A1BB284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39C2462" w14:textId="082C8072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485BC6" w14:textId="28F583E9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DD25856" w14:textId="3993BB27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7F8DD3" w14:textId="7F70BC81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FC8D96" w14:textId="4DD07C8C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46E485" w14:textId="04B99E1C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F338D7" w14:textId="10D87171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84ADA7" w14:textId="2F06C2F3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71B19B" w14:textId="71B74C2A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F1E4B1" w14:textId="1DDF107A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87D850" w14:textId="23822D30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0C3FC9" w14:textId="74F7E872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9D42DD" w14:textId="5D1B1663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36C8B3" w14:textId="17BE7B15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849871" w14:textId="427D7E33" w:rsidR="003513A4" w:rsidRDefault="003513A4" w:rsidP="003513A4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513A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Tipo de instalación </w:t>
      </w:r>
    </w:p>
    <w:p w14:paraId="635F4CC2" w14:textId="56D0DAD0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E55FF2" wp14:editId="4A310D1C">
            <wp:extent cx="4795284" cy="3568413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659" cy="35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5021" w14:textId="0E88FFEE" w:rsidR="003513A4" w:rsidRDefault="003513A4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nos muestran dos opciones: la primera, se realizará una actualización de nuestro sistema operativo, conservando los datos y aplicaciones que ya tuviésemos, esta opción es la mejor si ya tenemos previamente un sistema Windows con una versión anterior; la segunda opción, y la que elegiremos nosotros, es la personalizada, que realizará una instalación limpia del sistema operativo en una máquina sin </w:t>
      </w:r>
      <w:r w:rsidR="002E7CAB">
        <w:rPr>
          <w:rFonts w:ascii="Times New Roman" w:hAnsi="Times New Roman" w:cs="Times New Roman"/>
          <w:sz w:val="28"/>
          <w:szCs w:val="28"/>
        </w:rPr>
        <w:t xml:space="preserve">ningún sistema </w:t>
      </w:r>
      <w:r>
        <w:rPr>
          <w:rFonts w:ascii="Times New Roman" w:hAnsi="Times New Roman" w:cs="Times New Roman"/>
          <w:sz w:val="28"/>
          <w:szCs w:val="28"/>
        </w:rPr>
        <w:t>previo</w:t>
      </w:r>
      <w:r w:rsidR="002E7CA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CF03EF" w14:textId="171A13AC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Ante la duda, Microsoft nos ofrece una opción en la cuál se nos ayuda a decidir cual de las dos opciones se adecúa más a nuestras exigencias. </w:t>
      </w:r>
    </w:p>
    <w:p w14:paraId="5E7177D0" w14:textId="38A94B04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Pulsamos en Personalizada. </w:t>
      </w:r>
    </w:p>
    <w:p w14:paraId="51AFB6DD" w14:textId="5D071107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252417" w14:textId="72E66B6E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CB45C84" w14:textId="7E4DE9AC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0A74C2" w14:textId="422DE0F6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1C16D4" w14:textId="51A4BE92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2FD51C" w14:textId="1E0F667F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DBC903" w14:textId="3DBB5EBE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2E7304" w14:textId="08FF520C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FB57EC" w14:textId="5668D01A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044758" w14:textId="5531C2E6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0ED9C7" w14:textId="61C59A88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4C63B54" w14:textId="73DF033E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8C59EF" w14:textId="1C62FBC5" w:rsidR="002E7CAB" w:rsidRDefault="002E7CAB" w:rsidP="003513A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617528" w14:textId="222706AE" w:rsidR="002E7CAB" w:rsidRPr="002E7CAB" w:rsidRDefault="002E7CAB" w:rsidP="002E7CAB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E7CAB">
        <w:rPr>
          <w:rFonts w:ascii="Times New Roman" w:hAnsi="Times New Roman" w:cs="Times New Roman"/>
          <w:b/>
          <w:bCs/>
          <w:sz w:val="28"/>
          <w:szCs w:val="28"/>
        </w:rPr>
        <w:lastRenderedPageBreak/>
        <w:t>Ubicación de la instalación</w:t>
      </w:r>
    </w:p>
    <w:p w14:paraId="4E3807B8" w14:textId="4A3E75B0" w:rsidR="002E7CAB" w:rsidRDefault="002E7CAB" w:rsidP="002E7CAB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B79E0E" wp14:editId="0231C425">
            <wp:extent cx="4572000" cy="33936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348" cy="34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CE42" w14:textId="4530B73C" w:rsidR="002E7CAB" w:rsidRDefault="002E7CAB" w:rsidP="002E7CAB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esta nueva ventana podemos especificar en que almacenamiento queremos instalar nuestro sistema operativo. En la opción de </w:t>
      </w:r>
      <w:r w:rsidRPr="002E7CAB">
        <w:rPr>
          <w:rFonts w:ascii="Times New Roman" w:hAnsi="Times New Roman" w:cs="Times New Roman"/>
          <w:i/>
          <w:iCs/>
          <w:sz w:val="28"/>
          <w:szCs w:val="28"/>
        </w:rPr>
        <w:t>Nuevo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podemos crear particiones en nuestro disco y configurar el espacio que queremos que utilice nuestro sistema. En nuestro caso, no crearemos particiones y pulsaremos en Siguiente, con esta opción el sistema utilizará automáticamente todo el almacenamiento disponible para instalar Windows 10 y creará también una partición de recuperación. </w:t>
      </w:r>
    </w:p>
    <w:p w14:paraId="78F24D03" w14:textId="02817297" w:rsidR="002E7CAB" w:rsidRDefault="002E7CAB" w:rsidP="002E7CAB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15C021" w14:textId="76A49279" w:rsidR="002E7CAB" w:rsidRDefault="002E7CAB" w:rsidP="002E7CAB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E8F6C7" wp14:editId="27EAD2C5">
            <wp:extent cx="4167963" cy="3106003"/>
            <wp:effectExtent l="0" t="0" r="444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888" cy="311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3407" w14:textId="08FD2045" w:rsidR="002E7CAB" w:rsidRDefault="00DE4106" w:rsidP="002E7CAB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Nuestro Windows 10 comenzará a instalarse. </w:t>
      </w:r>
    </w:p>
    <w:p w14:paraId="71CBB148" w14:textId="54A2DC25" w:rsidR="00DE4106" w:rsidRDefault="00DE4106" w:rsidP="00DE4106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E455DB" wp14:editId="5D019CE5">
            <wp:extent cx="3997842" cy="2970296"/>
            <wp:effectExtent l="0" t="0" r="3175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5374" cy="29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B422" w14:textId="494FF7C0" w:rsidR="002E7CAB" w:rsidRDefault="00DE4106" w:rsidP="002E7CAB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Después de preparar los archivos y de realizar todas las instalaciones pertinentes, nuestro Windows se reiniciará. </w:t>
      </w:r>
    </w:p>
    <w:p w14:paraId="1BE0593E" w14:textId="33AFFB10" w:rsidR="00DE4106" w:rsidRDefault="00DE4106" w:rsidP="002E7CAB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3F709B" w14:textId="77777777" w:rsidR="00DE4106" w:rsidRDefault="00DE4106" w:rsidP="002E7CAB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92B667" w14:textId="4268CD2B" w:rsidR="00DE4106" w:rsidRDefault="00DE4106" w:rsidP="00DE4106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E4106">
        <w:rPr>
          <w:rFonts w:ascii="Times New Roman" w:hAnsi="Times New Roman" w:cs="Times New Roman"/>
          <w:b/>
          <w:bCs/>
          <w:sz w:val="28"/>
          <w:szCs w:val="28"/>
        </w:rPr>
        <w:t>Configuración inicial tras instalar Windows 10</w:t>
      </w:r>
    </w:p>
    <w:p w14:paraId="4993D4B8" w14:textId="29B03219" w:rsidR="00DE4106" w:rsidRDefault="00DE4106" w:rsidP="00DE4106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515392" wp14:editId="2A8ACB91">
            <wp:extent cx="4146698" cy="3091618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4342" cy="310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BA4D" w14:textId="42E7D54E" w:rsidR="00DE4106" w:rsidRDefault="00DE4106" w:rsidP="00DE4106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esta pantalla seleccionaremos </w:t>
      </w:r>
      <w:r w:rsidRPr="00DE4106">
        <w:rPr>
          <w:rFonts w:ascii="Times New Roman" w:hAnsi="Times New Roman" w:cs="Times New Roman"/>
          <w:i/>
          <w:iCs/>
          <w:sz w:val="28"/>
          <w:szCs w:val="28"/>
        </w:rPr>
        <w:t>Usar la configuración rápida</w:t>
      </w:r>
      <w:r>
        <w:rPr>
          <w:rFonts w:ascii="Times New Roman" w:hAnsi="Times New Roman" w:cs="Times New Roman"/>
          <w:sz w:val="28"/>
          <w:szCs w:val="28"/>
        </w:rPr>
        <w:t xml:space="preserve"> que enviará los datos de Windows que vaya recopilando nuestro sistema a Microsoft. En algunos casos se nos da la opción de Personalizar este envío de datos, y podremos limitar la cantidad de información que enviamos a Microsoft. </w:t>
      </w:r>
    </w:p>
    <w:p w14:paraId="52EED898" w14:textId="2FF80F18" w:rsidR="00DE4106" w:rsidRDefault="00DE4106" w:rsidP="00DE4106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67D752" w14:textId="5CBC4931" w:rsidR="00DE4106" w:rsidRDefault="00DE4106" w:rsidP="00DE4106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50C5ED" w14:textId="3BC5E8DE" w:rsidR="00DE4106" w:rsidRDefault="00DE4106" w:rsidP="00DE4106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2836956" w14:textId="766CD62A" w:rsidR="00DE4106" w:rsidRDefault="00DE4106" w:rsidP="00DE4106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6105DD" w14:textId="4798079E" w:rsidR="00DE4106" w:rsidRDefault="008C0480" w:rsidP="00DE4106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0480">
        <w:rPr>
          <w:rFonts w:ascii="Times New Roman" w:hAnsi="Times New Roman" w:cs="Times New Roman"/>
          <w:b/>
          <w:bCs/>
          <w:sz w:val="28"/>
          <w:szCs w:val="28"/>
        </w:rPr>
        <w:t>Como co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8C0480">
        <w:rPr>
          <w:rFonts w:ascii="Times New Roman" w:hAnsi="Times New Roman" w:cs="Times New Roman"/>
          <w:b/>
          <w:bCs/>
          <w:sz w:val="28"/>
          <w:szCs w:val="28"/>
        </w:rPr>
        <w:t>ectarse</w:t>
      </w:r>
    </w:p>
    <w:p w14:paraId="2E690846" w14:textId="638DCC71" w:rsidR="008C0480" w:rsidRDefault="008C0480" w:rsidP="008C0480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7B9532" wp14:editId="5DA37A0A">
            <wp:extent cx="4455042" cy="3336174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0843" cy="33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E530" w14:textId="5E755629" w:rsidR="008C0480" w:rsidRDefault="008C0480" w:rsidP="008C0480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F6ECDE" wp14:editId="255C3BF8">
            <wp:extent cx="4454525" cy="3321122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4691" cy="332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3E28" w14:textId="2543A93C" w:rsidR="008C0480" w:rsidRDefault="008C0480" w:rsidP="008C0480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esta nueva pantalla se nos muestran dos opciones, en la descripción de ambas podemos valorar cual se ajusta más a nuestras exigencias, nosotros en esta guía utilizaremos la opción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Unirse a un dominio de Active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Directory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local </w:t>
      </w:r>
      <w:r>
        <w:rPr>
          <w:rFonts w:ascii="Times New Roman" w:hAnsi="Times New Roman" w:cs="Times New Roman"/>
          <w:sz w:val="28"/>
          <w:szCs w:val="28"/>
        </w:rPr>
        <w:t>y nos guiará en la creación de un usuario para nuestra máquina.</w:t>
      </w:r>
    </w:p>
    <w:p w14:paraId="2FC02868" w14:textId="79DAF94E" w:rsidR="003161D4" w:rsidRDefault="003161D4" w:rsidP="008C0480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9B0D86" w14:textId="3762AA5E" w:rsidR="003161D4" w:rsidRDefault="003161D4" w:rsidP="008C0480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2EA613" w14:textId="1BA5FD26" w:rsidR="003161D4" w:rsidRDefault="003161D4" w:rsidP="008C0480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9ED50E7" w14:textId="6BCBBCC6" w:rsidR="003161D4" w:rsidRDefault="003161D4" w:rsidP="003161D4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61D4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Crear una cuenta</w:t>
      </w:r>
    </w:p>
    <w:p w14:paraId="0215D718" w14:textId="269C6117" w:rsidR="003161D4" w:rsidRDefault="003161D4" w:rsidP="003161D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997130" wp14:editId="051C37FC">
            <wp:extent cx="4274288" cy="3196796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2202" cy="321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7F14" w14:textId="79DA996B" w:rsidR="003161D4" w:rsidRDefault="003161D4" w:rsidP="003161D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Desde aquí vamos a crear la cuenta que va a ser el principal usuario del ordenador. No es necesario poner una contraseña, pero nuestro ordenador quedará desprotegido ante futuros inconvenientes. </w:t>
      </w:r>
    </w:p>
    <w:p w14:paraId="523C8413" w14:textId="76A39D72" w:rsidR="003161D4" w:rsidRDefault="003161D4" w:rsidP="003161D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C28BA" w14:textId="7E70CEF5" w:rsidR="003161D4" w:rsidRDefault="003161D4" w:rsidP="003161D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F7748F" wp14:editId="63CE5A73">
            <wp:extent cx="4237565" cy="3157870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6433" cy="31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7D65" w14:textId="5AA77D6B" w:rsidR="003161D4" w:rsidRDefault="003161D4" w:rsidP="003161D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Finalmente, ya tendremos nuestro sistema operativo instalado y preparado para utilizar. </w:t>
      </w:r>
    </w:p>
    <w:p w14:paraId="246F3DED" w14:textId="66836748" w:rsidR="003161D4" w:rsidRDefault="003161D4" w:rsidP="003161D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1E2732" w14:textId="51D29489" w:rsidR="003161D4" w:rsidRDefault="003161D4" w:rsidP="003161D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9930C7" w14:textId="0DF0F014" w:rsidR="003161D4" w:rsidRDefault="003161D4" w:rsidP="003161D4">
      <w:pPr>
        <w:pStyle w:val="Prrafodelista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05A2C8" w14:textId="77777777" w:rsidR="003161D4" w:rsidRPr="00BD12CD" w:rsidRDefault="003161D4" w:rsidP="00BD12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3161D4" w:rsidRPr="00BD12CD" w:rsidSect="00B37714">
      <w:headerReference w:type="default" r:id="rId23"/>
      <w:footerReference w:type="default" r:id="rId24"/>
      <w:headerReference w:type="first" r:id="rId25"/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70E12E" w14:textId="77777777" w:rsidR="00550B05" w:rsidRDefault="00550B05" w:rsidP="009B6E8C">
      <w:pPr>
        <w:spacing w:after="0" w:line="240" w:lineRule="auto"/>
      </w:pPr>
      <w:r>
        <w:separator/>
      </w:r>
    </w:p>
  </w:endnote>
  <w:endnote w:type="continuationSeparator" w:id="0">
    <w:p w14:paraId="605E66FF" w14:textId="77777777" w:rsidR="00550B05" w:rsidRDefault="00550B05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6838211"/>
      <w:docPartObj>
        <w:docPartGallery w:val="Page Numbers (Bottom of Page)"/>
        <w:docPartUnique/>
      </w:docPartObj>
    </w:sdtPr>
    <w:sdtContent>
      <w:p w14:paraId="31B458C7" w14:textId="1F6FA346" w:rsidR="00BD12CD" w:rsidRDefault="00BD12CD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484CBCA5" w14:textId="117E3498" w:rsidR="009B6E8C" w:rsidRPr="003C2CC6" w:rsidRDefault="009B6E8C" w:rsidP="00C21549">
    <w:pPr>
      <w:pStyle w:val="Piedepgina"/>
      <w:tabs>
        <w:tab w:val="clear" w:pos="8838"/>
        <w:tab w:val="right" w:pos="9498"/>
      </w:tabs>
      <w:spacing w:after="240"/>
      <w:jc w:val="right"/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A20AE8" w14:textId="77777777" w:rsidR="00550B05" w:rsidRDefault="00550B05" w:rsidP="009B6E8C">
      <w:pPr>
        <w:spacing w:after="0" w:line="240" w:lineRule="auto"/>
      </w:pPr>
      <w:r>
        <w:separator/>
      </w:r>
    </w:p>
  </w:footnote>
  <w:footnote w:type="continuationSeparator" w:id="0">
    <w:p w14:paraId="065B4725" w14:textId="77777777" w:rsidR="00550B05" w:rsidRDefault="00550B05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91C38" w14:textId="31CEC213" w:rsidR="009B6E8C" w:rsidRDefault="00837514" w:rsidP="003C2CC6">
    <w:pPr>
      <w:pStyle w:val="Encabezado"/>
      <w:spacing w:before="240"/>
      <w:jc w:val="right"/>
    </w:pPr>
    <w:r>
      <w:t>Instalación Windows 10</w:t>
    </w:r>
    <w:r>
      <w:ptab w:relativeTo="margin" w:alignment="center" w:leader="none"/>
    </w:r>
    <w:r>
      <w:ptab w:relativeTo="margin" w:alignment="right" w:leader="none"/>
    </w:r>
    <w:r>
      <w:t>Pablo Hormigo González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66E08" w14:textId="77777777" w:rsidR="00B430AC" w:rsidRDefault="00B430AC">
    <w:pPr>
      <w:pStyle w:val="Encabezado"/>
    </w:pPr>
    <w:r w:rsidRPr="00AE4BC9">
      <w:rPr>
        <w:noProof/>
      </w:rPr>
      <w:drawing>
        <wp:anchor distT="0" distB="0" distL="114300" distR="114300" simplePos="0" relativeHeight="251659264" behindDoc="1" locked="0" layoutInCell="1" allowOverlap="1" wp14:anchorId="3795BC27" wp14:editId="065FF266">
          <wp:simplePos x="0" y="0"/>
          <wp:positionH relativeFrom="column">
            <wp:posOffset>685800</wp:posOffset>
          </wp:positionH>
          <wp:positionV relativeFrom="paragraph">
            <wp:posOffset>2781935</wp:posOffset>
          </wp:positionV>
          <wp:extent cx="12089130" cy="2665095"/>
          <wp:effectExtent l="6667" t="0" r="0" b="0"/>
          <wp:wrapNone/>
          <wp:docPr id="13" name="Picture 13" descr="C:\Users\60034810\AppData\Local\Temp\wzef4f\8_colourful_backgrounds\colourful-backgroun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60034810\AppData\Local\Temp\wzef4f\8_colourful_backgrounds\colourful-background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695" b="55041"/>
                  <a:stretch/>
                </pic:blipFill>
                <pic:spPr bwMode="auto">
                  <a:xfrm rot="16200000" flipH="1">
                    <a:off x="0" y="0"/>
                    <a:ext cx="12089130" cy="26650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AF1B4C"/>
    <w:multiLevelType w:val="hybridMultilevel"/>
    <w:tmpl w:val="608AEE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955ACB"/>
    <w:multiLevelType w:val="hybridMultilevel"/>
    <w:tmpl w:val="30A6C6DC"/>
    <w:lvl w:ilvl="0" w:tplc="D242D168">
      <w:start w:val="1"/>
      <w:numFmt w:val="decimal"/>
      <w:lvlText w:val="%1."/>
      <w:lvlJc w:val="left"/>
      <w:pPr>
        <w:ind w:left="720" w:hanging="360"/>
      </w:pPr>
      <w:rPr>
        <w:rFonts w:hint="default"/>
        <w:color w:val="9454C3" w:themeColor="hyperlink"/>
        <w:u w:val="singl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AR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0" w:nlCheck="1" w:checkStyle="0"/>
  <w:proofState w:spelling="clean" w:grammar="clean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77C"/>
    <w:rsid w:val="000008CE"/>
    <w:rsid w:val="00006841"/>
    <w:rsid w:val="000C677C"/>
    <w:rsid w:val="000D0778"/>
    <w:rsid w:val="000E69F2"/>
    <w:rsid w:val="00151124"/>
    <w:rsid w:val="00190BFA"/>
    <w:rsid w:val="002176D7"/>
    <w:rsid w:val="00236439"/>
    <w:rsid w:val="002532BB"/>
    <w:rsid w:val="002A7E3D"/>
    <w:rsid w:val="002B2E79"/>
    <w:rsid w:val="002B382F"/>
    <w:rsid w:val="002E2DE0"/>
    <w:rsid w:val="002E7CAB"/>
    <w:rsid w:val="003161D4"/>
    <w:rsid w:val="00322595"/>
    <w:rsid w:val="003513A4"/>
    <w:rsid w:val="00351E3A"/>
    <w:rsid w:val="003B02AD"/>
    <w:rsid w:val="003C2CC6"/>
    <w:rsid w:val="003C3710"/>
    <w:rsid w:val="003C6D6D"/>
    <w:rsid w:val="003D69DC"/>
    <w:rsid w:val="003F7B27"/>
    <w:rsid w:val="0041647D"/>
    <w:rsid w:val="00416CB0"/>
    <w:rsid w:val="004347E0"/>
    <w:rsid w:val="00455D82"/>
    <w:rsid w:val="004A2F68"/>
    <w:rsid w:val="004C0460"/>
    <w:rsid w:val="004E6BB8"/>
    <w:rsid w:val="00550B05"/>
    <w:rsid w:val="005970BA"/>
    <w:rsid w:val="005C68D6"/>
    <w:rsid w:val="0060678F"/>
    <w:rsid w:val="006473F8"/>
    <w:rsid w:val="006553C8"/>
    <w:rsid w:val="0072095D"/>
    <w:rsid w:val="0072207D"/>
    <w:rsid w:val="0079547D"/>
    <w:rsid w:val="00800134"/>
    <w:rsid w:val="008201C9"/>
    <w:rsid w:val="00837514"/>
    <w:rsid w:val="008456AB"/>
    <w:rsid w:val="008510B9"/>
    <w:rsid w:val="00852CE9"/>
    <w:rsid w:val="008836CB"/>
    <w:rsid w:val="008C0480"/>
    <w:rsid w:val="008C345D"/>
    <w:rsid w:val="008F508B"/>
    <w:rsid w:val="008F7F18"/>
    <w:rsid w:val="009003FE"/>
    <w:rsid w:val="00923284"/>
    <w:rsid w:val="00932331"/>
    <w:rsid w:val="00935B77"/>
    <w:rsid w:val="00950136"/>
    <w:rsid w:val="009B6E8C"/>
    <w:rsid w:val="009C3842"/>
    <w:rsid w:val="009F21C2"/>
    <w:rsid w:val="00A03479"/>
    <w:rsid w:val="00A0372A"/>
    <w:rsid w:val="00A401A2"/>
    <w:rsid w:val="00AB47E6"/>
    <w:rsid w:val="00AC6CDD"/>
    <w:rsid w:val="00AD78BA"/>
    <w:rsid w:val="00AE4BC9"/>
    <w:rsid w:val="00AF1AB5"/>
    <w:rsid w:val="00B37714"/>
    <w:rsid w:val="00B430AC"/>
    <w:rsid w:val="00B64F30"/>
    <w:rsid w:val="00BD12CD"/>
    <w:rsid w:val="00C170E0"/>
    <w:rsid w:val="00C21549"/>
    <w:rsid w:val="00CA6B83"/>
    <w:rsid w:val="00CB5639"/>
    <w:rsid w:val="00CD5169"/>
    <w:rsid w:val="00CF6005"/>
    <w:rsid w:val="00D21A71"/>
    <w:rsid w:val="00D24F33"/>
    <w:rsid w:val="00D51E0C"/>
    <w:rsid w:val="00DE4106"/>
    <w:rsid w:val="00E12990"/>
    <w:rsid w:val="00E222DE"/>
    <w:rsid w:val="00E53A98"/>
    <w:rsid w:val="00F14F13"/>
    <w:rsid w:val="00F1658F"/>
    <w:rsid w:val="00F27BDB"/>
    <w:rsid w:val="00F6707C"/>
    <w:rsid w:val="00F76A49"/>
    <w:rsid w:val="00F96089"/>
    <w:rsid w:val="00F96EAD"/>
    <w:rsid w:val="00FA52EF"/>
    <w:rsid w:val="00FE319B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3698EE"/>
  <w15:docId w15:val="{7E3FDDC9-5284-4ED7-B4C3-BB37E3D89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382F"/>
    <w:pPr>
      <w:keepNext/>
      <w:keepLines/>
      <w:pBdr>
        <w:bottom w:val="single" w:sz="12" w:space="1" w:color="234F77" w:themeColor="accent2" w:themeShade="80"/>
      </w:pBd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34F77" w:themeColor="accent2" w:themeShade="80"/>
      <w:sz w:val="36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38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476B1" w:themeColor="accent2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38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0C3E3" w:themeColor="accent2" w:themeTint="99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42852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2B382F"/>
    <w:pPr>
      <w:spacing w:after="300" w:line="240" w:lineRule="auto"/>
      <w:contextualSpacing/>
      <w:jc w:val="center"/>
    </w:pPr>
    <w:rPr>
      <w:rFonts w:ascii="Calibri" w:eastAsiaTheme="majorEastAsia" w:hAnsi="Calibri" w:cstheme="majorBidi"/>
      <w:b/>
      <w:color w:val="000000" w:themeColor="text1"/>
      <w:spacing w:val="5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B382F"/>
    <w:rPr>
      <w:rFonts w:ascii="Calibri" w:eastAsiaTheme="majorEastAsia" w:hAnsi="Calibri" w:cstheme="majorBidi"/>
      <w:b/>
      <w:color w:val="000000" w:themeColor="text1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2B382F"/>
    <w:rPr>
      <w:rFonts w:asciiTheme="majorHAnsi" w:eastAsiaTheme="majorEastAsia" w:hAnsiTheme="majorHAnsi" w:cstheme="majorBidi"/>
      <w:b/>
      <w:bCs/>
      <w:color w:val="234F77" w:themeColor="accent2" w:themeShade="80"/>
      <w:sz w:val="36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B382F"/>
    <w:rPr>
      <w:rFonts w:asciiTheme="majorHAnsi" w:eastAsiaTheme="majorEastAsia" w:hAnsiTheme="majorHAnsi" w:cstheme="majorBidi"/>
      <w:b/>
      <w:bCs/>
      <w:color w:val="3476B1" w:themeColor="accent2" w:themeShade="BF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B382F"/>
    <w:rPr>
      <w:rFonts w:asciiTheme="majorHAnsi" w:eastAsiaTheme="majorEastAsia" w:hAnsiTheme="majorHAnsi" w:cstheme="majorBidi"/>
      <w:b/>
      <w:bCs/>
      <w:color w:val="A0C3E3" w:themeColor="accent2" w:themeTint="99"/>
      <w:sz w:val="24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9454C3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8" w:space="0" w:color="297FD5" w:themeColor="accent3"/>
        <w:bottom w:val="single" w:sz="8" w:space="0" w:color="297FD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7FD5" w:themeColor="accent3"/>
          <w:left w:val="nil"/>
          <w:bottom w:val="single" w:sz="8" w:space="0" w:color="297FD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97FD5" w:themeColor="accent3"/>
          <w:left w:val="nil"/>
          <w:bottom w:val="single" w:sz="8" w:space="0" w:color="297FD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DFF4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242852" w:themeColor="text2"/>
    </w:rPr>
  </w:style>
  <w:style w:type="table" w:styleId="Sombreadoclaro-nfasis2">
    <w:name w:val="Light Shading Accent 2"/>
    <w:basedOn w:val="Tablanormal"/>
    <w:uiPriority w:val="60"/>
    <w:rsid w:val="002B382F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  <w:tblBorders>
        <w:top w:val="single" w:sz="8" w:space="0" w:color="629DD1" w:themeColor="accent2"/>
        <w:bottom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29DD1" w:themeColor="accent2"/>
          <w:left w:val="nil"/>
          <w:bottom w:val="single" w:sz="8" w:space="0" w:color="629DD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E6F3" w:themeFill="accent2" w:themeFillTint="3F"/>
      </w:tcPr>
    </w:tblStylePr>
  </w:style>
  <w:style w:type="table" w:styleId="Cuadrculaclara-nfasis2">
    <w:name w:val="Light Grid Accent 2"/>
    <w:basedOn w:val="Tablanormal"/>
    <w:uiPriority w:val="62"/>
    <w:rsid w:val="002B382F"/>
    <w:pPr>
      <w:spacing w:after="0" w:line="240" w:lineRule="auto"/>
    </w:pPr>
    <w:tblPr>
      <w:tblStyleRowBandSize w:val="1"/>
      <w:tblStyleColBandSize w:val="1"/>
      <w:tblBorders>
        <w:top w:val="single" w:sz="8" w:space="0" w:color="629DD1" w:themeColor="accent2"/>
        <w:left w:val="single" w:sz="8" w:space="0" w:color="629DD1" w:themeColor="accent2"/>
        <w:bottom w:val="single" w:sz="8" w:space="0" w:color="629DD1" w:themeColor="accent2"/>
        <w:right w:val="single" w:sz="8" w:space="0" w:color="629DD1" w:themeColor="accent2"/>
        <w:insideH w:val="single" w:sz="8" w:space="0" w:color="629DD1" w:themeColor="accent2"/>
        <w:insideV w:val="single" w:sz="8" w:space="0" w:color="629DD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1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H w:val="nil"/>
          <w:insideV w:val="single" w:sz="8" w:space="0" w:color="629DD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</w:tcPr>
    </w:tblStylePr>
    <w:tblStylePr w:type="band1Vert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</w:tcBorders>
        <w:shd w:val="clear" w:color="auto" w:fill="D8E6F3" w:themeFill="accent2" w:themeFillTint="3F"/>
      </w:tcPr>
    </w:tblStylePr>
    <w:tblStylePr w:type="band1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  <w:shd w:val="clear" w:color="auto" w:fill="D8E6F3" w:themeFill="accent2" w:themeFillTint="3F"/>
      </w:tcPr>
    </w:tblStylePr>
    <w:tblStylePr w:type="band2Horz">
      <w:tblPr/>
      <w:tcPr>
        <w:tcBorders>
          <w:top w:val="single" w:sz="8" w:space="0" w:color="629DD1" w:themeColor="accent2"/>
          <w:left w:val="single" w:sz="8" w:space="0" w:color="629DD1" w:themeColor="accent2"/>
          <w:bottom w:val="single" w:sz="8" w:space="0" w:color="629DD1" w:themeColor="accent2"/>
          <w:right w:val="single" w:sz="8" w:space="0" w:color="629DD1" w:themeColor="accent2"/>
          <w:insideV w:val="single" w:sz="8" w:space="0" w:color="629DD1" w:themeColor="accent2"/>
        </w:tcBorders>
      </w:tcPr>
    </w:tblStylePr>
  </w:style>
  <w:style w:type="paragraph" w:styleId="Prrafodelista">
    <w:name w:val="List Paragraph"/>
    <w:basedOn w:val="Normal"/>
    <w:uiPriority w:val="34"/>
    <w:qFormat/>
    <w:rsid w:val="006553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60034810\Downloads\Plantilla_Word_24_-_2003__2007_y_2010_-_Valor_Creativo1\2007%20y%202010\Plantilla%2024%20-%202007%20y%202010%20-%20Valor%20Creativo.dotx" TargetMode="External"/></Relationships>
</file>

<file path=word/theme/theme1.xml><?xml version="1.0" encoding="utf-8"?>
<a:theme xmlns:a="http://schemas.openxmlformats.org/drawingml/2006/main" name="Tema de Offic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B24C3B-58F0-45BC-AE7E-557663B02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24 - 2007 y 2010 - Valor Creativo</Template>
  <TotalTime>29</TotalTime>
  <Pages>1</Pages>
  <Words>685</Words>
  <Characters>3771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Valor Creativo</vt:lpstr>
      <vt:lpstr>Valor Creativo</vt:lpstr>
    </vt:vector>
  </TitlesOfParts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/>
  <dc:creator>Pablo Hormigo González</dc:creator>
  <cp:keywords/>
  <dc:description/>
  <cp:lastModifiedBy> </cp:lastModifiedBy>
  <cp:revision>5</cp:revision>
  <cp:lastPrinted>2019-11-06T16:29:00Z</cp:lastPrinted>
  <dcterms:created xsi:type="dcterms:W3CDTF">2019-11-04T15:56:00Z</dcterms:created>
  <dcterms:modified xsi:type="dcterms:W3CDTF">2019-11-06T16:29:00Z</dcterms:modified>
</cp:coreProperties>
</file>